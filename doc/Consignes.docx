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W w:w="101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49"/>
        <w:gridCol w:w="3904"/>
        <w:gridCol w:w="1830"/>
        <w:gridCol w:w="2620"/>
      </w:tblGrid>
      <w:tr w:rsidR="00492B9D" w14:paraId="490F4254" w14:textId="77777777" w:rsidTr="007917A8">
        <w:tc>
          <w:tcPr>
            <w:tcW w:w="1786" w:type="dxa"/>
            <w:tcBorders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14:paraId="0352C639" w14:textId="77777777" w:rsidR="00492B9D" w:rsidRPr="00D85D72" w:rsidRDefault="00492B9D" w:rsidP="005A0B46">
            <w:r w:rsidRPr="00D85D72">
              <w:t>Cours :</w:t>
            </w:r>
          </w:p>
        </w:tc>
        <w:tc>
          <w:tcPr>
            <w:tcW w:w="4161" w:type="dxa"/>
            <w:tcBorders>
              <w:left w:val="single" w:sz="6" w:space="0" w:color="BFBFBF" w:themeColor="background1" w:themeShade="BF"/>
              <w:bottom w:val="single" w:sz="6" w:space="0" w:color="D9D9D9" w:themeColor="background1" w:themeShade="D9"/>
            </w:tcBorders>
            <w:vAlign w:val="center"/>
          </w:tcPr>
          <w:p w14:paraId="198B29CA" w14:textId="21C4C2E7" w:rsidR="00492B9D" w:rsidRPr="00D85D72" w:rsidRDefault="007C7465" w:rsidP="005A0B46">
            <w:pPr>
              <w:pStyle w:val="CoursSujet"/>
            </w:pPr>
            <w:r>
              <w:t>Java Base</w:t>
            </w:r>
          </w:p>
        </w:tc>
        <w:tc>
          <w:tcPr>
            <w:tcW w:w="1428" w:type="dxa"/>
            <w:tcBorders>
              <w:bottom w:val="single" w:sz="6" w:space="0" w:color="D9D9D9" w:themeColor="background1" w:themeShade="D9"/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14:paraId="0ACEDCE4" w14:textId="77777777" w:rsidR="00492B9D" w:rsidRPr="00D85D72" w:rsidRDefault="00492B9D" w:rsidP="005A0B46">
            <w:r w:rsidRPr="00D85D72">
              <w:t>Rôle :</w:t>
            </w:r>
          </w:p>
        </w:tc>
        <w:sdt>
          <w:sdtPr>
            <w:alias w:val="Choix du rôle"/>
            <w:tag w:val="Choix du rôle"/>
            <w:id w:val="-1182813128"/>
            <w:placeholder>
              <w:docPart w:val="C9F4F5C0665A47F68442451F2E6B2196"/>
            </w:placeholder>
            <w:comboBox>
              <w:listItem w:displayText="Choisir dans la liste ou taper" w:value="Choisir dans la liste ou taper"/>
              <w:listItem w:displayText="Lire" w:value="Lire"/>
              <w:listItem w:displayText="Etudier" w:value="Etudier"/>
              <w:listItem w:displayText="Manipuler" w:value="Manipuler"/>
              <w:listItem w:displayText="S'exercer" w:value="S'exercer"/>
              <w:listItem w:displayText="Réaliser" w:value="Réaliser"/>
            </w:comboBox>
          </w:sdtPr>
          <w:sdtEndPr/>
          <w:sdtContent>
            <w:tc>
              <w:tcPr>
                <w:tcW w:w="2728" w:type="dxa"/>
                <w:tcBorders>
                  <w:left w:val="single" w:sz="6" w:space="0" w:color="BFBFBF" w:themeColor="background1" w:themeShade="BF"/>
                  <w:bottom w:val="single" w:sz="6" w:space="0" w:color="D9D9D9" w:themeColor="background1" w:themeShade="D9"/>
                </w:tcBorders>
                <w:vAlign w:val="center"/>
              </w:tcPr>
              <w:p w14:paraId="3CFCCB47" w14:textId="74661B3D" w:rsidR="00492B9D" w:rsidRDefault="007C7465" w:rsidP="005A0B46">
                <w:r>
                  <w:t>Manipuler</w:t>
                </w:r>
              </w:p>
            </w:tc>
          </w:sdtContent>
        </w:sdt>
      </w:tr>
      <w:tr w:rsidR="00492B9D" w14:paraId="0775EBE0" w14:textId="77777777" w:rsidTr="007917A8">
        <w:tc>
          <w:tcPr>
            <w:tcW w:w="1786" w:type="dxa"/>
            <w:tcBorders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14:paraId="69705AB1" w14:textId="77777777" w:rsidR="00492B9D" w:rsidRPr="00D85D72" w:rsidRDefault="00492B9D" w:rsidP="005A0B46">
            <w:r w:rsidRPr="00D85D72">
              <w:t>Sujet :</w:t>
            </w:r>
          </w:p>
        </w:tc>
        <w:tc>
          <w:tcPr>
            <w:tcW w:w="4161" w:type="dxa"/>
            <w:tcBorders>
              <w:top w:val="single" w:sz="6" w:space="0" w:color="D9D9D9" w:themeColor="background1" w:themeShade="D9"/>
              <w:left w:val="single" w:sz="6" w:space="0" w:color="BFBFBF" w:themeColor="background1" w:themeShade="BF"/>
              <w:bottom w:val="single" w:sz="18" w:space="0" w:color="005EA8" w:themeColor="accent1"/>
            </w:tcBorders>
            <w:vAlign w:val="center"/>
          </w:tcPr>
          <w:p w14:paraId="165431C3" w14:textId="49A32F07" w:rsidR="00492B9D" w:rsidRDefault="007C7465" w:rsidP="005A0B46">
            <w:pPr>
              <w:pStyle w:val="CoursSujet"/>
            </w:pPr>
            <w:r>
              <w:t>Mise en pratique des notions POO</w:t>
            </w:r>
          </w:p>
        </w:tc>
        <w:tc>
          <w:tcPr>
            <w:tcW w:w="1428" w:type="dxa"/>
            <w:tcBorders>
              <w:top w:val="single" w:sz="6" w:space="0" w:color="D9D9D9" w:themeColor="background1" w:themeShade="D9"/>
              <w:bottom w:val="single" w:sz="18" w:space="0" w:color="005EA8" w:themeColor="accent1"/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14:paraId="3705CA2D" w14:textId="77777777" w:rsidR="00492B9D" w:rsidRPr="00D85D72" w:rsidRDefault="007917A8" w:rsidP="005A0B46">
            <w:r>
              <w:t>Formateur</w:t>
            </w:r>
            <w:r w:rsidR="00492B9D" w:rsidRPr="00D85D72">
              <w:t> :</w:t>
            </w:r>
          </w:p>
        </w:tc>
        <w:tc>
          <w:tcPr>
            <w:tcW w:w="2728" w:type="dxa"/>
            <w:tcBorders>
              <w:top w:val="single" w:sz="6" w:space="0" w:color="D9D9D9" w:themeColor="background1" w:themeShade="D9"/>
              <w:left w:val="single" w:sz="6" w:space="0" w:color="BFBFBF" w:themeColor="background1" w:themeShade="BF"/>
              <w:bottom w:val="single" w:sz="18" w:space="0" w:color="005EA8" w:themeColor="accent1"/>
            </w:tcBorders>
            <w:vAlign w:val="center"/>
          </w:tcPr>
          <w:p w14:paraId="7429ECFF" w14:textId="30E203DF" w:rsidR="00492B9D" w:rsidRDefault="007C7465" w:rsidP="005A0B46">
            <w:r>
              <w:t>Yannick Boogaerts</w:t>
            </w:r>
          </w:p>
        </w:tc>
      </w:tr>
    </w:tbl>
    <w:p w14:paraId="51E69FF4" w14:textId="1B72BC33" w:rsidR="00871A2F" w:rsidRPr="005A0B46" w:rsidRDefault="007C7465" w:rsidP="005A0B46">
      <w:pPr>
        <w:pStyle w:val="Titre1"/>
      </w:pPr>
      <w:r w:rsidRPr="005A0B46">
        <w:t>Création d’un Menu générique et configurable.</w:t>
      </w:r>
    </w:p>
    <w:p w14:paraId="1BAAB9BC" w14:textId="5A706840" w:rsidR="007C7465" w:rsidRPr="005A0B46" w:rsidRDefault="007C7465" w:rsidP="005A0B46">
      <w:pPr>
        <w:pStyle w:val="Titre2"/>
      </w:pPr>
      <w:r w:rsidRPr="005A0B46">
        <w:t xml:space="preserve">Sprint 1 : </w:t>
      </w:r>
      <w:r w:rsidR="00071999">
        <w:t>C</w:t>
      </w:r>
      <w:r w:rsidRPr="005A0B46">
        <w:t xml:space="preserve">réer et exécuter une action </w:t>
      </w:r>
      <w:r w:rsidR="00071999">
        <w:t xml:space="preserve">résultat d’un choix dans </w:t>
      </w:r>
      <w:r w:rsidRPr="005A0B46">
        <w:t>un menu.</w:t>
      </w:r>
    </w:p>
    <w:p w14:paraId="6F14CED8" w14:textId="192FED9D" w:rsidR="007C7465" w:rsidRPr="00E15C78" w:rsidRDefault="00AB5AAA" w:rsidP="005A0B46">
      <w:pPr>
        <w:pStyle w:val="Titre3"/>
      </w:pPr>
      <w:r w:rsidRPr="00E15C78">
        <w:t>Diagramme de classe</w:t>
      </w:r>
    </w:p>
    <w:p w14:paraId="5EBB5B9A" w14:textId="4350CC97" w:rsidR="00AB5AAA" w:rsidRPr="005A0B46" w:rsidRDefault="00AB5AAA" w:rsidP="005A0B46">
      <w:r w:rsidRPr="005A0B46">
        <w:drawing>
          <wp:inline distT="0" distB="0" distL="0" distR="0" wp14:anchorId="3D0CC3FA" wp14:editId="60765B4A">
            <wp:extent cx="4852415" cy="1767840"/>
            <wp:effectExtent l="0" t="0" r="5715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661" b="12782"/>
                    <a:stretch/>
                  </pic:blipFill>
                  <pic:spPr bwMode="auto">
                    <a:xfrm>
                      <a:off x="0" y="0"/>
                      <a:ext cx="4874573" cy="1775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702F3" w14:textId="3C3DB544" w:rsidR="007C7465" w:rsidRDefault="005A0B46" w:rsidP="005A0B46">
      <w:pPr>
        <w:pStyle w:val="Titre3"/>
      </w:pPr>
      <w:r>
        <w:t>Diagramme de séquence</w:t>
      </w:r>
    </w:p>
    <w:p w14:paraId="17933A98" w14:textId="373A70CB" w:rsidR="007917A8" w:rsidRDefault="005A0B46" w:rsidP="005A0B46">
      <w:r w:rsidRPr="005A0B46">
        <w:drawing>
          <wp:inline distT="0" distB="0" distL="0" distR="0" wp14:anchorId="5805E579" wp14:editId="509185DE">
            <wp:extent cx="3596640" cy="1704404"/>
            <wp:effectExtent l="0" t="0" r="381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8187" cy="170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A2BA" w14:textId="79412B6F" w:rsidR="007917A8" w:rsidRDefault="000566AA" w:rsidP="000566AA">
      <w:pPr>
        <w:pStyle w:val="Titre3"/>
      </w:pPr>
      <w:r>
        <w:t>Description</w:t>
      </w:r>
      <w:r w:rsidR="00A17B60">
        <w:t xml:space="preserve"> des tâches</w:t>
      </w:r>
    </w:p>
    <w:p w14:paraId="5EF0B9F3" w14:textId="6211B806" w:rsidR="000566AA" w:rsidRDefault="000566AA" w:rsidP="000566AA">
      <w:pPr>
        <w:pStyle w:val="Paragraphedeliste"/>
        <w:numPr>
          <w:ilvl w:val="0"/>
          <w:numId w:val="5"/>
        </w:numPr>
      </w:pPr>
      <w:r>
        <w:t>Création d’un projet java menu</w:t>
      </w:r>
    </w:p>
    <w:p w14:paraId="5CCDA787" w14:textId="40C411F6" w:rsidR="000566AA" w:rsidRDefault="000566AA" w:rsidP="000566AA">
      <w:pPr>
        <w:pStyle w:val="Paragraphedeliste"/>
        <w:numPr>
          <w:ilvl w:val="1"/>
          <w:numId w:val="5"/>
        </w:numPr>
      </w:pPr>
      <w:r>
        <w:t>Mettre le projet sous contrôle de version avec « git ».</w:t>
      </w:r>
    </w:p>
    <w:p w14:paraId="3CF1F2AB" w14:textId="5DCCEB59" w:rsidR="000566AA" w:rsidRDefault="000566AA" w:rsidP="000566AA">
      <w:pPr>
        <w:pStyle w:val="Paragraphedeliste"/>
        <w:numPr>
          <w:ilvl w:val="0"/>
          <w:numId w:val="5"/>
        </w:numPr>
      </w:pPr>
      <w:r>
        <w:t>Création de 2 classes</w:t>
      </w:r>
    </w:p>
    <w:p w14:paraId="196D964B" w14:textId="7C55FBA4" w:rsidR="000566AA" w:rsidRDefault="000566AA" w:rsidP="000566AA">
      <w:pPr>
        <w:pStyle w:val="Paragraphedeliste"/>
        <w:numPr>
          <w:ilvl w:val="1"/>
          <w:numId w:val="5"/>
        </w:numPr>
      </w:pPr>
      <w:r>
        <w:t>« be.technifutur.menu.Main »</w:t>
      </w:r>
    </w:p>
    <w:p w14:paraId="09A3C15C" w14:textId="441D52DE" w:rsidR="000566AA" w:rsidRDefault="00AE2228" w:rsidP="000566AA">
      <w:pPr>
        <w:pStyle w:val="Paragraphedeliste"/>
        <w:numPr>
          <w:ilvl w:val="2"/>
          <w:numId w:val="5"/>
        </w:numPr>
      </w:pPr>
      <w:r>
        <w:t>Ajout de la méthode « public static void main(String[] args) »</w:t>
      </w:r>
    </w:p>
    <w:p w14:paraId="487A1B2B" w14:textId="3400DA1A" w:rsidR="000566AA" w:rsidRDefault="000566AA" w:rsidP="000566AA">
      <w:pPr>
        <w:pStyle w:val="Paragraphedeliste"/>
        <w:numPr>
          <w:ilvl w:val="1"/>
          <w:numId w:val="5"/>
        </w:numPr>
      </w:pPr>
      <w:r>
        <w:t>« be.technifutur.menu.actions.Helloworld »</w:t>
      </w:r>
    </w:p>
    <w:p w14:paraId="1FBBEDEA" w14:textId="4849D75B" w:rsidR="00AE2228" w:rsidRDefault="00AE2228" w:rsidP="00AE2228">
      <w:pPr>
        <w:pStyle w:val="Paragraphedeliste"/>
        <w:numPr>
          <w:ilvl w:val="2"/>
          <w:numId w:val="5"/>
        </w:numPr>
      </w:pPr>
      <w:r>
        <w:t>Définir que la classe implémente l’interface « java.lang.Runnable »</w:t>
      </w:r>
    </w:p>
    <w:p w14:paraId="53D790DA" w14:textId="542C457F" w:rsidR="00AE2228" w:rsidRDefault="00AE2228" w:rsidP="000F2966">
      <w:pPr>
        <w:pStyle w:val="Paragraphedeliste"/>
        <w:numPr>
          <w:ilvl w:val="2"/>
          <w:numId w:val="5"/>
        </w:numPr>
      </w:pPr>
      <w:r>
        <w:t>Ajout de la méthode « </w:t>
      </w:r>
      <w:r w:rsidRPr="00AE2228">
        <w:t>@Override</w:t>
      </w:r>
      <w:r>
        <w:t xml:space="preserve"> </w:t>
      </w:r>
      <w:r w:rsidRPr="00AE2228">
        <w:t>public void run()</w:t>
      </w:r>
      <w:r>
        <w:t> »</w:t>
      </w:r>
    </w:p>
    <w:p w14:paraId="417302DC" w14:textId="4E206BD6" w:rsidR="00A17B60" w:rsidRDefault="00A17B60" w:rsidP="00A17B60">
      <w:pPr>
        <w:pStyle w:val="Paragraphedeliste"/>
        <w:numPr>
          <w:ilvl w:val="0"/>
          <w:numId w:val="5"/>
        </w:numPr>
      </w:pPr>
      <w:r>
        <w:t>Implémentation des méthodes</w:t>
      </w:r>
    </w:p>
    <w:p w14:paraId="4CD5C603" w14:textId="4B3761CB" w:rsidR="00A17B60" w:rsidRDefault="00A17B60" w:rsidP="00A17B60">
      <w:pPr>
        <w:pStyle w:val="Paragraphedeliste"/>
        <w:numPr>
          <w:ilvl w:val="1"/>
          <w:numId w:val="5"/>
        </w:numPr>
      </w:pPr>
      <w:r>
        <w:t>Méthode : Helloworld.run()</w:t>
      </w:r>
      <w:r>
        <w:br/>
        <w:t>afficher « Hello wold » en console.</w:t>
      </w:r>
    </w:p>
    <w:p w14:paraId="26AF7E9E" w14:textId="484DDE02" w:rsidR="00A17B60" w:rsidRDefault="00A17B60" w:rsidP="00A17B60">
      <w:pPr>
        <w:pStyle w:val="Paragraphedeliste"/>
        <w:numPr>
          <w:ilvl w:val="1"/>
          <w:numId w:val="5"/>
        </w:numPr>
      </w:pPr>
      <w:r>
        <w:t>Méthode : Main.main()</w:t>
      </w:r>
    </w:p>
    <w:p w14:paraId="6E4AC1C6" w14:textId="23FF723D" w:rsidR="00A17B60" w:rsidRDefault="00071999" w:rsidP="00A17B60">
      <w:pPr>
        <w:pStyle w:val="Paragraphedeliste"/>
        <w:numPr>
          <w:ilvl w:val="2"/>
          <w:numId w:val="5"/>
        </w:numPr>
      </w:pPr>
      <w:r>
        <w:t>Créer une instance de Helloworld et socker sa référence dans une variable « action » de type Runnable.</w:t>
      </w:r>
    </w:p>
    <w:p w14:paraId="6BF032F0" w14:textId="5F4F35F4" w:rsidR="00071999" w:rsidRDefault="00071999" w:rsidP="00A17B60">
      <w:pPr>
        <w:pStyle w:val="Paragraphedeliste"/>
        <w:numPr>
          <w:ilvl w:val="2"/>
          <w:numId w:val="5"/>
        </w:numPr>
      </w:pPr>
      <w:r>
        <w:t>Appeler la méthode run() de action.</w:t>
      </w:r>
    </w:p>
    <w:p w14:paraId="7CD5BF55" w14:textId="255C3618" w:rsidR="00071999" w:rsidRDefault="00071999" w:rsidP="00071999">
      <w:pPr>
        <w:pStyle w:val="Paragraphedeliste"/>
        <w:numPr>
          <w:ilvl w:val="0"/>
          <w:numId w:val="5"/>
        </w:numPr>
      </w:pPr>
      <w:r>
        <w:t>Exécuter le programme</w:t>
      </w:r>
    </w:p>
    <w:p w14:paraId="5D93FE33" w14:textId="0AD91270" w:rsidR="00071999" w:rsidRDefault="00071999" w:rsidP="00071999">
      <w:pPr>
        <w:pStyle w:val="Titre3"/>
      </w:pPr>
      <w:r>
        <w:t>Pour aller plus loin</w:t>
      </w:r>
    </w:p>
    <w:p w14:paraId="44A51766" w14:textId="37DEFD9B" w:rsidR="00071999" w:rsidRDefault="00BA2944" w:rsidP="00071999">
      <w:r>
        <w:t>Créer un autre classe « action » sur le modèle de Helloworld qui exécute un des exercices de logique</w:t>
      </w:r>
      <w:r w:rsidR="00B42FF5">
        <w:t>.</w:t>
      </w:r>
    </w:p>
    <w:p w14:paraId="00B3FFB3" w14:textId="317D4B33" w:rsidR="00B42FF5" w:rsidRDefault="00B42FF5" w:rsidP="00B42FF5">
      <w:pPr>
        <w:pStyle w:val="Titre2"/>
      </w:pPr>
      <w:r>
        <w:lastRenderedPageBreak/>
        <w:t>Sprint 2 :</w:t>
      </w:r>
      <w:r w:rsidR="00D135C6">
        <w:t xml:space="preserve"> Créer, initialiser et utiliser des items de menu</w:t>
      </w:r>
    </w:p>
    <w:p w14:paraId="75AADD82" w14:textId="4C8C31B7" w:rsidR="00B42FF5" w:rsidRDefault="00B42FF5" w:rsidP="00B42FF5">
      <w:pPr>
        <w:pStyle w:val="Titre3"/>
      </w:pPr>
      <w:r>
        <w:t>Diagramme de classe</w:t>
      </w:r>
    </w:p>
    <w:p w14:paraId="395C15DE" w14:textId="5A54E6C9" w:rsidR="00B42FF5" w:rsidRDefault="00B42FF5" w:rsidP="00B42FF5">
      <w:r w:rsidRPr="00B42FF5">
        <w:drawing>
          <wp:inline distT="0" distB="0" distL="0" distR="0" wp14:anchorId="25A5E22A" wp14:editId="25326AE2">
            <wp:extent cx="5052060" cy="2637429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3916" cy="264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9792" w14:textId="726CF9C1" w:rsidR="00353437" w:rsidRDefault="00353437" w:rsidP="00353437">
      <w:pPr>
        <w:pStyle w:val="Titre3"/>
      </w:pPr>
      <w:r>
        <w:t>Diagrammes de séquences</w:t>
      </w:r>
    </w:p>
    <w:p w14:paraId="59B65E04" w14:textId="46979FBD" w:rsidR="00EA5A0F" w:rsidRPr="00EA5A0F" w:rsidRDefault="00EA5A0F" w:rsidP="00C454C3">
      <w:pPr>
        <w:pStyle w:val="Titre4"/>
      </w:pPr>
      <w:r>
        <w:t>Méthodes de la classe MenuFactory</w:t>
      </w:r>
    </w:p>
    <w:p w14:paraId="57CA407A" w14:textId="5CA98CD3" w:rsidR="00353437" w:rsidRDefault="00C454C3" w:rsidP="00B42FF5">
      <w:r w:rsidRPr="00EA5A0F">
        <w:drawing>
          <wp:inline distT="0" distB="0" distL="0" distR="0" wp14:anchorId="6F8C7229" wp14:editId="7A04843B">
            <wp:extent cx="3876030" cy="1729740"/>
            <wp:effectExtent l="0" t="0" r="0" b="38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2740" cy="173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4AFB" w14:textId="75BFA96A" w:rsidR="00EA5A0F" w:rsidRDefault="00C454C3" w:rsidP="00B42FF5">
      <w:r w:rsidRPr="00353437">
        <w:drawing>
          <wp:inline distT="0" distB="0" distL="0" distR="0" wp14:anchorId="4CF8E391" wp14:editId="033F16AF">
            <wp:extent cx="3284220" cy="1942142"/>
            <wp:effectExtent l="0" t="0" r="0" b="127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9136" cy="195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514D" w14:textId="56C0DF8D" w:rsidR="009B253B" w:rsidRDefault="009B253B" w:rsidP="009B253B">
      <w:pPr>
        <w:pStyle w:val="Titre4"/>
      </w:pPr>
      <w:r>
        <w:lastRenderedPageBreak/>
        <w:t>Méthode de la classe Main</w:t>
      </w:r>
    </w:p>
    <w:p w14:paraId="182413B9" w14:textId="247CE2F8" w:rsidR="009B253B" w:rsidRDefault="009B253B" w:rsidP="00B42FF5">
      <w:r w:rsidRPr="009B253B">
        <w:drawing>
          <wp:inline distT="0" distB="0" distL="0" distR="0" wp14:anchorId="69BC6C9A" wp14:editId="5CF3EA6F">
            <wp:extent cx="5877228" cy="358140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8623" cy="358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EB51" w14:textId="77777777" w:rsidR="009B253B" w:rsidRDefault="009B253B" w:rsidP="009B253B">
      <w:pPr>
        <w:pStyle w:val="Titre3"/>
      </w:pPr>
      <w:r>
        <w:t>Description des tâches</w:t>
      </w:r>
    </w:p>
    <w:p w14:paraId="661C1311" w14:textId="0C76AD44" w:rsidR="009B253B" w:rsidRDefault="009B253B" w:rsidP="009B253B">
      <w:pPr>
        <w:pStyle w:val="Paragraphedeliste"/>
        <w:numPr>
          <w:ilvl w:val="0"/>
          <w:numId w:val="6"/>
        </w:numPr>
      </w:pPr>
      <w:r>
        <w:t>Création de la classe « Item »</w:t>
      </w:r>
    </w:p>
    <w:p w14:paraId="3FE1CF29" w14:textId="55C90DB8" w:rsidR="009B253B" w:rsidRDefault="009B253B" w:rsidP="009B253B">
      <w:pPr>
        <w:pStyle w:val="Paragraphedeliste"/>
        <w:numPr>
          <w:ilvl w:val="1"/>
          <w:numId w:val="6"/>
        </w:numPr>
      </w:pPr>
      <w:r>
        <w:t>Ajout de 2 attributs privés</w:t>
      </w:r>
    </w:p>
    <w:p w14:paraId="1D2032B9" w14:textId="376D7EC3" w:rsidR="009B253B" w:rsidRDefault="009B253B" w:rsidP="009B253B">
      <w:pPr>
        <w:pStyle w:val="Paragraphedeliste"/>
        <w:numPr>
          <w:ilvl w:val="2"/>
          <w:numId w:val="6"/>
        </w:numPr>
      </w:pPr>
      <w:r>
        <w:t>name : String</w:t>
      </w:r>
    </w:p>
    <w:p w14:paraId="569CE31E" w14:textId="38114FAA" w:rsidR="009B253B" w:rsidRDefault="009B253B" w:rsidP="009B253B">
      <w:pPr>
        <w:pStyle w:val="Paragraphedeliste"/>
        <w:numPr>
          <w:ilvl w:val="2"/>
          <w:numId w:val="6"/>
        </w:numPr>
      </w:pPr>
      <w:r>
        <w:t xml:space="preserve">action : </w:t>
      </w:r>
      <w:r w:rsidR="00102799">
        <w:t>Runnable</w:t>
      </w:r>
    </w:p>
    <w:p w14:paraId="0B2A101E" w14:textId="67C9F67B" w:rsidR="00102799" w:rsidRDefault="00102799" w:rsidP="00102799">
      <w:pPr>
        <w:pStyle w:val="Paragraphedeliste"/>
        <w:numPr>
          <w:ilvl w:val="1"/>
          <w:numId w:val="6"/>
        </w:numPr>
      </w:pPr>
      <w:r>
        <w:t>Ajout des accesseurs getter et setter sur les 2 attributs.</w:t>
      </w:r>
    </w:p>
    <w:p w14:paraId="4A01AFBD" w14:textId="4F61F08C" w:rsidR="00102799" w:rsidRDefault="00102799" w:rsidP="00102799">
      <w:pPr>
        <w:pStyle w:val="Paragraphedeliste"/>
        <w:numPr>
          <w:ilvl w:val="0"/>
          <w:numId w:val="6"/>
        </w:numPr>
      </w:pPr>
      <w:r>
        <w:t>Création de la classe « </w:t>
      </w:r>
      <w:r w:rsidR="00EC08C1">
        <w:t>MenuFactory</w:t>
      </w:r>
      <w:r>
        <w:t> »</w:t>
      </w:r>
    </w:p>
    <w:p w14:paraId="585FF4C2" w14:textId="3F774D0C" w:rsidR="00102799" w:rsidRDefault="00102799" w:rsidP="00102799">
      <w:pPr>
        <w:pStyle w:val="Paragraphedeliste"/>
        <w:numPr>
          <w:ilvl w:val="1"/>
          <w:numId w:val="6"/>
        </w:numPr>
      </w:pPr>
      <w:r>
        <w:t>Ajout de la méthode getItemHelloWorld qui crée, initialise et retourne un Item</w:t>
      </w:r>
    </w:p>
    <w:p w14:paraId="5ED39442" w14:textId="1D7B3298" w:rsidR="00102799" w:rsidRDefault="00102799" w:rsidP="00102799">
      <w:pPr>
        <w:pStyle w:val="Paragraphedeliste"/>
        <w:numPr>
          <w:ilvl w:val="2"/>
          <w:numId w:val="6"/>
        </w:numPr>
      </w:pPr>
      <w:r>
        <w:t>Créer un nouvel Item</w:t>
      </w:r>
    </w:p>
    <w:p w14:paraId="1A50B99A" w14:textId="3B23FB36" w:rsidR="00102799" w:rsidRDefault="00102799" w:rsidP="00102799">
      <w:pPr>
        <w:pStyle w:val="Paragraphedeliste"/>
        <w:numPr>
          <w:ilvl w:val="2"/>
          <w:numId w:val="6"/>
        </w:numPr>
      </w:pPr>
      <w:r>
        <w:t>Lui donnée le nom « Hello world » grâce au setter</w:t>
      </w:r>
    </w:p>
    <w:p w14:paraId="6E69215A" w14:textId="5B58B884" w:rsidR="00102799" w:rsidRDefault="00102799" w:rsidP="00102799">
      <w:pPr>
        <w:pStyle w:val="Paragraphedeliste"/>
        <w:numPr>
          <w:ilvl w:val="2"/>
          <w:numId w:val="6"/>
        </w:numPr>
      </w:pPr>
      <w:r>
        <w:t xml:space="preserve">Créer </w:t>
      </w:r>
      <w:r w:rsidR="00803867">
        <w:t>nouveau HelloWorld et l’attribuer à l’item grâce au setter</w:t>
      </w:r>
    </w:p>
    <w:p w14:paraId="3D9469A5" w14:textId="0C18495C" w:rsidR="00803867" w:rsidRDefault="00803867" w:rsidP="00803867">
      <w:pPr>
        <w:pStyle w:val="Paragraphedeliste"/>
        <w:numPr>
          <w:ilvl w:val="1"/>
          <w:numId w:val="6"/>
        </w:numPr>
      </w:pPr>
      <w:r>
        <w:t>Ajout de la méthode getItem</w:t>
      </w:r>
      <w:r>
        <w:t>NombresPremier</w:t>
      </w:r>
      <w:r>
        <w:t xml:space="preserve"> qui crée, initialise et retourne un Item</w:t>
      </w:r>
    </w:p>
    <w:p w14:paraId="01A5B497" w14:textId="77777777" w:rsidR="00803867" w:rsidRDefault="00803867" w:rsidP="00803867">
      <w:pPr>
        <w:pStyle w:val="Paragraphedeliste"/>
        <w:numPr>
          <w:ilvl w:val="2"/>
          <w:numId w:val="6"/>
        </w:numPr>
      </w:pPr>
      <w:r>
        <w:t>Créer un nouvel Item</w:t>
      </w:r>
    </w:p>
    <w:p w14:paraId="4D0DA992" w14:textId="3284080B" w:rsidR="00803867" w:rsidRDefault="00803867" w:rsidP="00803867">
      <w:pPr>
        <w:pStyle w:val="Paragraphedeliste"/>
        <w:numPr>
          <w:ilvl w:val="2"/>
          <w:numId w:val="6"/>
        </w:numPr>
      </w:pPr>
      <w:r>
        <w:t>Lui donnée le nom « </w:t>
      </w:r>
      <w:r>
        <w:t>Nombres premiers</w:t>
      </w:r>
      <w:r>
        <w:t> » grâce au setter</w:t>
      </w:r>
    </w:p>
    <w:p w14:paraId="202F2008" w14:textId="7742AA12" w:rsidR="00803867" w:rsidRDefault="00803867" w:rsidP="00803867">
      <w:pPr>
        <w:pStyle w:val="Paragraphedeliste"/>
        <w:numPr>
          <w:ilvl w:val="2"/>
          <w:numId w:val="6"/>
        </w:numPr>
      </w:pPr>
      <w:r>
        <w:t xml:space="preserve">Créer nouveau </w:t>
      </w:r>
      <w:r>
        <w:t>NombresPremiers</w:t>
      </w:r>
      <w:r>
        <w:t xml:space="preserve"> et l’attribuer à l’item grâce au setter</w:t>
      </w:r>
    </w:p>
    <w:p w14:paraId="4FE0E013" w14:textId="7F19C736" w:rsidR="00EC08C1" w:rsidRDefault="00803867" w:rsidP="00803867">
      <w:pPr>
        <w:pStyle w:val="Paragraphedeliste"/>
        <w:numPr>
          <w:ilvl w:val="1"/>
          <w:numId w:val="6"/>
        </w:numPr>
      </w:pPr>
      <w:r>
        <w:t>Refactoriser les 2 méthodes cré</w:t>
      </w:r>
      <w:r w:rsidR="00EC08C1">
        <w:t>é</w:t>
      </w:r>
      <w:r>
        <w:t xml:space="preserve">es en regroupant le code commun </w:t>
      </w:r>
    </w:p>
    <w:p w14:paraId="75AB8D92" w14:textId="1AFC5FAD" w:rsidR="00803867" w:rsidRDefault="00EC08C1" w:rsidP="00EC08C1">
      <w:pPr>
        <w:pStyle w:val="Paragraphedeliste"/>
        <w:numPr>
          <w:ilvl w:val="2"/>
          <w:numId w:val="6"/>
        </w:numPr>
      </w:pPr>
      <w:r>
        <w:t>Ajouter</w:t>
      </w:r>
      <w:r w:rsidR="00803867">
        <w:t xml:space="preserve"> une méthode privée createItem(name :String, action :Runnable) :Item</w:t>
      </w:r>
    </w:p>
    <w:p w14:paraId="5EEF2977" w14:textId="25ECBF12" w:rsidR="00EC08C1" w:rsidRDefault="00EC08C1" w:rsidP="00EC08C1">
      <w:pPr>
        <w:pStyle w:val="Paragraphedeliste"/>
        <w:numPr>
          <w:ilvl w:val="2"/>
          <w:numId w:val="6"/>
        </w:numPr>
      </w:pPr>
      <w:r>
        <w:t>Déplacer le code commun des 2 méthodes.</w:t>
      </w:r>
    </w:p>
    <w:p w14:paraId="066AE50B" w14:textId="0F533B53" w:rsidR="00EC08C1" w:rsidRDefault="00EC08C1" w:rsidP="00EC08C1">
      <w:pPr>
        <w:pStyle w:val="Paragraphedeliste"/>
        <w:numPr>
          <w:ilvl w:val="2"/>
          <w:numId w:val="6"/>
        </w:numPr>
      </w:pPr>
      <w:r>
        <w:t>Appeler la nouvelle méthode dans les 2 autres.</w:t>
      </w:r>
    </w:p>
    <w:p w14:paraId="07178B5D" w14:textId="1A2C0B17" w:rsidR="00EC08C1" w:rsidRDefault="00EC08C1" w:rsidP="00EC08C1">
      <w:pPr>
        <w:pStyle w:val="Paragraphedeliste"/>
        <w:numPr>
          <w:ilvl w:val="0"/>
          <w:numId w:val="6"/>
        </w:numPr>
      </w:pPr>
      <w:r>
        <w:t>Réécriture du code de la méthode main</w:t>
      </w:r>
    </w:p>
    <w:p w14:paraId="26B24055" w14:textId="5F891879" w:rsidR="00EC08C1" w:rsidRDefault="00EC08C1" w:rsidP="00EC08C1">
      <w:pPr>
        <w:pStyle w:val="Paragraphedeliste"/>
        <w:numPr>
          <w:ilvl w:val="1"/>
          <w:numId w:val="6"/>
        </w:numPr>
      </w:pPr>
      <w:r>
        <w:t>Création et initialisation des objets</w:t>
      </w:r>
    </w:p>
    <w:p w14:paraId="297CBDEA" w14:textId="71D718F0" w:rsidR="00EC08C1" w:rsidRDefault="00EC08C1" w:rsidP="00EC08C1">
      <w:pPr>
        <w:pStyle w:val="Paragraphedeliste"/>
        <w:numPr>
          <w:ilvl w:val="2"/>
          <w:numId w:val="6"/>
        </w:numPr>
      </w:pPr>
      <w:r>
        <w:t>Créer un MenuFactory</w:t>
      </w:r>
    </w:p>
    <w:p w14:paraId="63E49E14" w14:textId="5B453CCE" w:rsidR="00EC08C1" w:rsidRDefault="00EC08C1" w:rsidP="00EC08C1">
      <w:pPr>
        <w:pStyle w:val="Paragraphedeliste"/>
        <w:numPr>
          <w:ilvl w:val="2"/>
          <w:numId w:val="6"/>
        </w:numPr>
      </w:pPr>
      <w:r>
        <w:t xml:space="preserve">Grâce </w:t>
      </w:r>
      <w:r w:rsidR="00C10A59">
        <w:t>aux méthodes de la factory récupérer les Item et les sauver dans un tableau</w:t>
      </w:r>
    </w:p>
    <w:p w14:paraId="09904CEB" w14:textId="3392F1C5" w:rsidR="00C10A59" w:rsidRDefault="00C10A59" w:rsidP="001A3E98">
      <w:pPr>
        <w:pStyle w:val="Paragraphedeliste"/>
        <w:numPr>
          <w:ilvl w:val="1"/>
          <w:numId w:val="6"/>
        </w:numPr>
      </w:pPr>
      <w:r>
        <w:t>Afficher la clé et nom des items</w:t>
      </w:r>
      <w:r>
        <w:br/>
      </w:r>
      <w:r w:rsidRPr="00C10A59">
        <w:rPr>
          <w:rFonts w:ascii="JetBrains Mono" w:hAnsi="JetBrains Mono"/>
        </w:rPr>
        <w:t>(1) Hello Word</w:t>
      </w:r>
      <w:r w:rsidRPr="00C10A59">
        <w:rPr>
          <w:rFonts w:ascii="JetBrains Mono" w:hAnsi="JetBrains Mono"/>
        </w:rPr>
        <w:br/>
      </w:r>
      <w:r w:rsidRPr="00C10A59">
        <w:rPr>
          <w:rFonts w:ascii="JetBrains Mono" w:hAnsi="JetBrains Mono"/>
        </w:rPr>
        <w:t>(2) Nombres premiers</w:t>
      </w:r>
    </w:p>
    <w:p w14:paraId="22664A5B" w14:textId="13493DAF" w:rsidR="00C10A59" w:rsidRDefault="00C10A59" w:rsidP="00C10A59">
      <w:pPr>
        <w:pStyle w:val="Paragraphedeliste"/>
        <w:numPr>
          <w:ilvl w:val="1"/>
          <w:numId w:val="6"/>
        </w:numPr>
      </w:pPr>
      <w:r>
        <w:t>Demander à l’utilisateur de faire un choix</w:t>
      </w:r>
    </w:p>
    <w:p w14:paraId="7BD0191E" w14:textId="1618C06E" w:rsidR="00C10A59" w:rsidRDefault="00415275" w:rsidP="00C10A59">
      <w:pPr>
        <w:pStyle w:val="Paragraphedeliste"/>
        <w:numPr>
          <w:ilvl w:val="1"/>
          <w:numId w:val="6"/>
        </w:numPr>
      </w:pPr>
      <w:r>
        <w:t>Exécuter l’action choisie</w:t>
      </w:r>
    </w:p>
    <w:p w14:paraId="4E9AEA7E" w14:textId="2630C938" w:rsidR="00415275" w:rsidRDefault="00415275" w:rsidP="00415275">
      <w:pPr>
        <w:pStyle w:val="Paragraphedeliste"/>
        <w:numPr>
          <w:ilvl w:val="2"/>
          <w:numId w:val="6"/>
        </w:numPr>
      </w:pPr>
      <w:r>
        <w:t>Récupérer l’Item choisi dans le tableau</w:t>
      </w:r>
    </w:p>
    <w:p w14:paraId="53D4DDB0" w14:textId="7A37A7E4" w:rsidR="00415275" w:rsidRDefault="00415275" w:rsidP="00415275">
      <w:pPr>
        <w:pStyle w:val="Paragraphedeliste"/>
        <w:numPr>
          <w:ilvl w:val="2"/>
          <w:numId w:val="6"/>
        </w:numPr>
      </w:pPr>
      <w:r>
        <w:t>Récupérer l’action dans l’Item</w:t>
      </w:r>
    </w:p>
    <w:p w14:paraId="4430D428" w14:textId="607BF775" w:rsidR="00415275" w:rsidRDefault="00415275" w:rsidP="00415275">
      <w:pPr>
        <w:pStyle w:val="Paragraphedeliste"/>
        <w:numPr>
          <w:ilvl w:val="2"/>
          <w:numId w:val="6"/>
        </w:numPr>
      </w:pPr>
      <w:r>
        <w:t>Lancer la méthode run() de l’action</w:t>
      </w:r>
    </w:p>
    <w:p w14:paraId="0ED12BBC" w14:textId="7EC8E4D3" w:rsidR="00415275" w:rsidRDefault="00415275" w:rsidP="00415275">
      <w:pPr>
        <w:pStyle w:val="Titre3"/>
      </w:pPr>
      <w:r>
        <w:t>Pour aller plus loin</w:t>
      </w:r>
    </w:p>
    <w:p w14:paraId="7BFF5D32" w14:textId="3A6CFE02" w:rsidR="00415275" w:rsidRPr="00415275" w:rsidRDefault="00415275" w:rsidP="00415275">
      <w:r>
        <w:t>Créer une nouvelle action et l’ajouter au menu sur le même modèle que les 2 autres</w:t>
      </w:r>
    </w:p>
    <w:sectPr w:rsidR="00415275" w:rsidRPr="00415275" w:rsidSect="00C0360C">
      <w:headerReference w:type="default" r:id="rId13"/>
      <w:footerReference w:type="default" r:id="rId14"/>
      <w:pgSz w:w="11906" w:h="16838" w:code="9"/>
      <w:pgMar w:top="1418" w:right="851" w:bottom="851" w:left="851" w:header="680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0B2E4" w14:textId="77777777" w:rsidR="00966CEC" w:rsidRDefault="00966CEC" w:rsidP="005A0B46">
      <w:r>
        <w:separator/>
      </w:r>
    </w:p>
  </w:endnote>
  <w:endnote w:type="continuationSeparator" w:id="0">
    <w:p w14:paraId="7CF76CE4" w14:textId="77777777" w:rsidR="00966CEC" w:rsidRDefault="00966CEC" w:rsidP="005A0B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JetBrains Mono">
    <w:panose1 w:val="00000000000000000000"/>
    <w:charset w:val="00"/>
    <w:family w:val="auto"/>
    <w:pitch w:val="variable"/>
    <w:sig w:usb0="80000207" w:usb1="00000001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87CC07" w14:textId="77777777" w:rsidR="00113118" w:rsidRPr="00C0360C" w:rsidRDefault="00C0360C" w:rsidP="005A0B46">
    <w:pPr>
      <w:pStyle w:val="Pieddepage"/>
    </w:pPr>
    <w:r w:rsidRPr="00C0360C">
      <w:rPr>
        <w:noProof/>
      </w:rPr>
      <w:drawing>
        <wp:anchor distT="0" distB="0" distL="114300" distR="114300" simplePos="0" relativeHeight="251661312" behindDoc="1" locked="0" layoutInCell="1" allowOverlap="1" wp14:anchorId="6DCA0840" wp14:editId="7AAB7303">
          <wp:simplePos x="0" y="0"/>
          <wp:positionH relativeFrom="page">
            <wp:align>right</wp:align>
          </wp:positionH>
          <wp:positionV relativeFrom="paragraph">
            <wp:posOffset>-1142660</wp:posOffset>
          </wp:positionV>
          <wp:extent cx="7560000" cy="1622703"/>
          <wp:effectExtent l="0" t="0" r="3175" b="0"/>
          <wp:wrapNone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62270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fldSimple w:instr=" FILENAME \* MERGEFORMAT ">
      <w:r w:rsidR="007C7465">
        <w:rPr>
          <w:noProof/>
        </w:rPr>
        <w:t>Document3</w:t>
      </w:r>
    </w:fldSimple>
    <w:r w:rsidR="00113118" w:rsidRPr="00C0360C">
      <w:t xml:space="preserve"> - </w:t>
    </w:r>
    <w:r w:rsidR="00113118" w:rsidRPr="00C0360C">
      <w:fldChar w:fldCharType="begin"/>
    </w:r>
    <w:r w:rsidR="00113118" w:rsidRPr="00C0360C">
      <w:instrText xml:space="preserve"> TIME \@ "dd/MM/yyyy" </w:instrText>
    </w:r>
    <w:r w:rsidR="00113118" w:rsidRPr="00C0360C">
      <w:fldChar w:fldCharType="separate"/>
    </w:r>
    <w:r w:rsidR="007C7465">
      <w:rPr>
        <w:noProof/>
      </w:rPr>
      <w:t>25/11/2021</w:t>
    </w:r>
    <w:r w:rsidR="00113118" w:rsidRPr="00C0360C">
      <w:fldChar w:fldCharType="end"/>
    </w:r>
    <w:r w:rsidR="00C211E2" w:rsidRPr="00C0360C">
      <w:tab/>
    </w:r>
    <w:r w:rsidR="00C211E2" w:rsidRPr="00C0360C">
      <w:fldChar w:fldCharType="begin"/>
    </w:r>
    <w:r w:rsidR="00C211E2" w:rsidRPr="00C0360C">
      <w:instrText>PAGE  \* Arabic  \* MERGEFORMAT</w:instrText>
    </w:r>
    <w:r w:rsidR="00C211E2" w:rsidRPr="00C0360C">
      <w:fldChar w:fldCharType="separate"/>
    </w:r>
    <w:r w:rsidR="00D3596D" w:rsidRPr="00C0360C">
      <w:t>1</w:t>
    </w:r>
    <w:r w:rsidR="00C211E2" w:rsidRPr="00C0360C">
      <w:fldChar w:fldCharType="end"/>
    </w:r>
    <w:r w:rsidR="00C211E2" w:rsidRPr="00C0360C">
      <w:t>/</w:t>
    </w:r>
    <w:r w:rsidR="00966CEC">
      <w:fldChar w:fldCharType="begin"/>
    </w:r>
    <w:r w:rsidR="00966CEC">
      <w:instrText>NUMPAGES  \* Arabic  \* MERGEFORMAT</w:instrText>
    </w:r>
    <w:r w:rsidR="00966CEC">
      <w:fldChar w:fldCharType="separate"/>
    </w:r>
    <w:r w:rsidR="00D3596D" w:rsidRPr="00C0360C">
      <w:t>1</w:t>
    </w:r>
    <w:r w:rsidR="00966CEC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9A5586" w14:textId="77777777" w:rsidR="00966CEC" w:rsidRDefault="00966CEC" w:rsidP="005A0B46">
      <w:r>
        <w:separator/>
      </w:r>
    </w:p>
  </w:footnote>
  <w:footnote w:type="continuationSeparator" w:id="0">
    <w:p w14:paraId="12FC4917" w14:textId="77777777" w:rsidR="00966CEC" w:rsidRDefault="00966CEC" w:rsidP="005A0B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6CD6E" w14:textId="77777777" w:rsidR="00871A2F" w:rsidRPr="00C0360C" w:rsidRDefault="00C0360C" w:rsidP="005A0B46">
    <w:pPr>
      <w:pStyle w:val="En-tte"/>
    </w:pPr>
    <w:r>
      <w:rPr>
        <w:noProof/>
      </w:rPr>
      <w:drawing>
        <wp:anchor distT="0" distB="0" distL="114300" distR="114300" simplePos="0" relativeHeight="251659264" behindDoc="1" locked="0" layoutInCell="1" allowOverlap="1" wp14:anchorId="0357A8C5" wp14:editId="54F2483C">
          <wp:simplePos x="0" y="0"/>
          <wp:positionH relativeFrom="page">
            <wp:align>right</wp:align>
          </wp:positionH>
          <wp:positionV relativeFrom="paragraph">
            <wp:posOffset>-581837</wp:posOffset>
          </wp:positionV>
          <wp:extent cx="7560000" cy="1804487"/>
          <wp:effectExtent l="0" t="0" r="3175" b="5715"/>
          <wp:wrapNone/>
          <wp:docPr id="5" name="Imag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80448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91" type="#_x0000_t75" style="width:3in;height:3in" o:bullet="t">
        <v:imagedata r:id="rId1" o:title=""/>
      </v:shape>
    </w:pict>
  </w:numPicBullet>
  <w:abstractNum w:abstractNumId="0" w15:restartNumberingAfterBreak="0">
    <w:nsid w:val="10E5474D"/>
    <w:multiLevelType w:val="hybridMultilevel"/>
    <w:tmpl w:val="4434D6E6"/>
    <w:lvl w:ilvl="0" w:tplc="080C000F">
      <w:start w:val="1"/>
      <w:numFmt w:val="decimal"/>
      <w:lvlText w:val="%1."/>
      <w:lvlJc w:val="left"/>
      <w:pPr>
        <w:ind w:left="1287" w:hanging="360"/>
      </w:pPr>
    </w:lvl>
    <w:lvl w:ilvl="1" w:tplc="080C0019">
      <w:start w:val="1"/>
      <w:numFmt w:val="lowerLetter"/>
      <w:lvlText w:val="%2."/>
      <w:lvlJc w:val="left"/>
      <w:pPr>
        <w:ind w:left="2007" w:hanging="360"/>
      </w:pPr>
    </w:lvl>
    <w:lvl w:ilvl="2" w:tplc="080C001B">
      <w:start w:val="1"/>
      <w:numFmt w:val="lowerRoman"/>
      <w:lvlText w:val="%3."/>
      <w:lvlJc w:val="right"/>
      <w:pPr>
        <w:ind w:left="2727" w:hanging="180"/>
      </w:pPr>
    </w:lvl>
    <w:lvl w:ilvl="3" w:tplc="080C000F" w:tentative="1">
      <w:start w:val="1"/>
      <w:numFmt w:val="decimal"/>
      <w:lvlText w:val="%4."/>
      <w:lvlJc w:val="left"/>
      <w:pPr>
        <w:ind w:left="3447" w:hanging="360"/>
      </w:pPr>
    </w:lvl>
    <w:lvl w:ilvl="4" w:tplc="080C0019" w:tentative="1">
      <w:start w:val="1"/>
      <w:numFmt w:val="lowerLetter"/>
      <w:lvlText w:val="%5."/>
      <w:lvlJc w:val="left"/>
      <w:pPr>
        <w:ind w:left="4167" w:hanging="360"/>
      </w:pPr>
    </w:lvl>
    <w:lvl w:ilvl="5" w:tplc="080C001B" w:tentative="1">
      <w:start w:val="1"/>
      <w:numFmt w:val="lowerRoman"/>
      <w:lvlText w:val="%6."/>
      <w:lvlJc w:val="right"/>
      <w:pPr>
        <w:ind w:left="4887" w:hanging="180"/>
      </w:pPr>
    </w:lvl>
    <w:lvl w:ilvl="6" w:tplc="080C000F" w:tentative="1">
      <w:start w:val="1"/>
      <w:numFmt w:val="decimal"/>
      <w:lvlText w:val="%7."/>
      <w:lvlJc w:val="left"/>
      <w:pPr>
        <w:ind w:left="5607" w:hanging="360"/>
      </w:pPr>
    </w:lvl>
    <w:lvl w:ilvl="7" w:tplc="080C0019" w:tentative="1">
      <w:start w:val="1"/>
      <w:numFmt w:val="lowerLetter"/>
      <w:lvlText w:val="%8."/>
      <w:lvlJc w:val="left"/>
      <w:pPr>
        <w:ind w:left="6327" w:hanging="360"/>
      </w:pPr>
    </w:lvl>
    <w:lvl w:ilvl="8" w:tplc="08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11D1242A"/>
    <w:multiLevelType w:val="hybridMultilevel"/>
    <w:tmpl w:val="D666B22A"/>
    <w:lvl w:ilvl="0" w:tplc="921474C0">
      <w:start w:val="1"/>
      <w:numFmt w:val="decimal"/>
      <w:pStyle w:val="Listenum"/>
      <w:lvlText w:val="%1."/>
      <w:lvlJc w:val="left"/>
      <w:pPr>
        <w:ind w:left="720" w:hanging="360"/>
      </w:pPr>
    </w:lvl>
    <w:lvl w:ilvl="1" w:tplc="08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470397"/>
    <w:multiLevelType w:val="hybridMultilevel"/>
    <w:tmpl w:val="EC54E67E"/>
    <w:lvl w:ilvl="0" w:tplc="0E288A86">
      <w:start w:val="1"/>
      <w:numFmt w:val="bullet"/>
      <w:pStyle w:val="Puces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63092A"/>
    <w:multiLevelType w:val="hybridMultilevel"/>
    <w:tmpl w:val="7148769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CF2BEE"/>
    <w:multiLevelType w:val="hybridMultilevel"/>
    <w:tmpl w:val="0BB815A2"/>
    <w:lvl w:ilvl="0" w:tplc="080C000F">
      <w:start w:val="1"/>
      <w:numFmt w:val="decimal"/>
      <w:lvlText w:val="%1."/>
      <w:lvlJc w:val="left"/>
      <w:pPr>
        <w:ind w:left="1287" w:hanging="360"/>
      </w:pPr>
    </w:lvl>
    <w:lvl w:ilvl="1" w:tplc="080C0019">
      <w:start w:val="1"/>
      <w:numFmt w:val="lowerLetter"/>
      <w:lvlText w:val="%2."/>
      <w:lvlJc w:val="left"/>
      <w:pPr>
        <w:ind w:left="2007" w:hanging="360"/>
      </w:pPr>
    </w:lvl>
    <w:lvl w:ilvl="2" w:tplc="080C001B">
      <w:start w:val="1"/>
      <w:numFmt w:val="lowerRoman"/>
      <w:lvlText w:val="%3."/>
      <w:lvlJc w:val="right"/>
      <w:pPr>
        <w:ind w:left="2727" w:hanging="180"/>
      </w:pPr>
    </w:lvl>
    <w:lvl w:ilvl="3" w:tplc="080C000F" w:tentative="1">
      <w:start w:val="1"/>
      <w:numFmt w:val="decimal"/>
      <w:lvlText w:val="%4."/>
      <w:lvlJc w:val="left"/>
      <w:pPr>
        <w:ind w:left="3447" w:hanging="360"/>
      </w:pPr>
    </w:lvl>
    <w:lvl w:ilvl="4" w:tplc="080C0019" w:tentative="1">
      <w:start w:val="1"/>
      <w:numFmt w:val="lowerLetter"/>
      <w:lvlText w:val="%5."/>
      <w:lvlJc w:val="left"/>
      <w:pPr>
        <w:ind w:left="4167" w:hanging="360"/>
      </w:pPr>
    </w:lvl>
    <w:lvl w:ilvl="5" w:tplc="080C001B" w:tentative="1">
      <w:start w:val="1"/>
      <w:numFmt w:val="lowerRoman"/>
      <w:lvlText w:val="%6."/>
      <w:lvlJc w:val="right"/>
      <w:pPr>
        <w:ind w:left="4887" w:hanging="180"/>
      </w:pPr>
    </w:lvl>
    <w:lvl w:ilvl="6" w:tplc="080C000F" w:tentative="1">
      <w:start w:val="1"/>
      <w:numFmt w:val="decimal"/>
      <w:lvlText w:val="%7."/>
      <w:lvlJc w:val="left"/>
      <w:pPr>
        <w:ind w:left="5607" w:hanging="360"/>
      </w:pPr>
    </w:lvl>
    <w:lvl w:ilvl="7" w:tplc="080C0019" w:tentative="1">
      <w:start w:val="1"/>
      <w:numFmt w:val="lowerLetter"/>
      <w:lvlText w:val="%8."/>
      <w:lvlJc w:val="left"/>
      <w:pPr>
        <w:ind w:left="6327" w:hanging="360"/>
      </w:pPr>
    </w:lvl>
    <w:lvl w:ilvl="8" w:tplc="08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7E985089"/>
    <w:multiLevelType w:val="hybridMultilevel"/>
    <w:tmpl w:val="F3686E0C"/>
    <w:lvl w:ilvl="0" w:tplc="5B4ABBEA">
      <w:start w:val="1"/>
      <w:numFmt w:val="bullet"/>
      <w:pStyle w:val="Listepoin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linkStyle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465"/>
    <w:rsid w:val="000566AA"/>
    <w:rsid w:val="00071999"/>
    <w:rsid w:val="000B59F0"/>
    <w:rsid w:val="00102799"/>
    <w:rsid w:val="00113118"/>
    <w:rsid w:val="001163E8"/>
    <w:rsid w:val="001E34C9"/>
    <w:rsid w:val="00255084"/>
    <w:rsid w:val="00264731"/>
    <w:rsid w:val="002A5BE7"/>
    <w:rsid w:val="00353437"/>
    <w:rsid w:val="003E39AC"/>
    <w:rsid w:val="00400472"/>
    <w:rsid w:val="00415275"/>
    <w:rsid w:val="0048376A"/>
    <w:rsid w:val="00492B9D"/>
    <w:rsid w:val="004B729F"/>
    <w:rsid w:val="00501D8A"/>
    <w:rsid w:val="00545859"/>
    <w:rsid w:val="005914D7"/>
    <w:rsid w:val="005A0B46"/>
    <w:rsid w:val="00685296"/>
    <w:rsid w:val="006C4845"/>
    <w:rsid w:val="007917A8"/>
    <w:rsid w:val="007C7465"/>
    <w:rsid w:val="00803867"/>
    <w:rsid w:val="00871A2F"/>
    <w:rsid w:val="008E03E8"/>
    <w:rsid w:val="009430B3"/>
    <w:rsid w:val="00966CEC"/>
    <w:rsid w:val="00972806"/>
    <w:rsid w:val="00990A93"/>
    <w:rsid w:val="009B253B"/>
    <w:rsid w:val="00A15DD3"/>
    <w:rsid w:val="00A17B60"/>
    <w:rsid w:val="00A957C6"/>
    <w:rsid w:val="00AB5AAA"/>
    <w:rsid w:val="00AB74CE"/>
    <w:rsid w:val="00AD2B55"/>
    <w:rsid w:val="00AE2228"/>
    <w:rsid w:val="00B357B2"/>
    <w:rsid w:val="00B42FF5"/>
    <w:rsid w:val="00B73EA2"/>
    <w:rsid w:val="00B95C94"/>
    <w:rsid w:val="00BA2944"/>
    <w:rsid w:val="00C0360C"/>
    <w:rsid w:val="00C10A59"/>
    <w:rsid w:val="00C211E2"/>
    <w:rsid w:val="00C454C3"/>
    <w:rsid w:val="00C57593"/>
    <w:rsid w:val="00C84C7A"/>
    <w:rsid w:val="00D135C6"/>
    <w:rsid w:val="00D3596D"/>
    <w:rsid w:val="00D85D72"/>
    <w:rsid w:val="00DE5761"/>
    <w:rsid w:val="00E15C78"/>
    <w:rsid w:val="00E62173"/>
    <w:rsid w:val="00EA5A0F"/>
    <w:rsid w:val="00EC08C1"/>
    <w:rsid w:val="00EF5FD6"/>
    <w:rsid w:val="00F14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7A790D"/>
  <w15:docId w15:val="{E15B5605-90B8-4EF9-9CF9-FCE1FF96D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0B46"/>
    <w:pPr>
      <w:spacing w:before="60" w:after="60" w:line="240" w:lineRule="auto"/>
      <w:ind w:left="567"/>
    </w:pPr>
  </w:style>
  <w:style w:type="paragraph" w:styleId="Titre1">
    <w:name w:val="heading 1"/>
    <w:basedOn w:val="Normal"/>
    <w:next w:val="Normal"/>
    <w:link w:val="Titre1Car"/>
    <w:uiPriority w:val="9"/>
    <w:qFormat/>
    <w:rsid w:val="005A0B46"/>
    <w:pPr>
      <w:keepNext/>
      <w:keepLines/>
      <w:pBdr>
        <w:top w:val="single" w:sz="4" w:space="6" w:color="auto"/>
        <w:left w:val="single" w:sz="4" w:space="4" w:color="auto"/>
        <w:bottom w:val="single" w:sz="4" w:space="3" w:color="auto"/>
        <w:right w:val="single" w:sz="4" w:space="4" w:color="auto"/>
      </w:pBdr>
      <w:spacing w:before="240" w:after="120"/>
      <w:ind w:left="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A0B46"/>
    <w:pPr>
      <w:keepNext/>
      <w:keepLines/>
      <w:pBdr>
        <w:bottom w:val="single" w:sz="4" w:space="1" w:color="auto"/>
      </w:pBdr>
      <w:spacing w:before="240" w:after="120"/>
      <w:ind w:left="0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15C78"/>
    <w:pPr>
      <w:keepNext/>
      <w:keepLines/>
      <w:spacing w:before="40" w:after="0"/>
      <w:ind w:left="284"/>
      <w:outlineLvl w:val="2"/>
    </w:pPr>
    <w:rPr>
      <w:rFonts w:asciiTheme="majorHAnsi" w:eastAsiaTheme="majorEastAsia" w:hAnsiTheme="majorHAnsi" w:cstheme="majorBidi"/>
      <w:i/>
      <w:iCs/>
      <w:color w:val="002E53" w:themeColor="accent1" w:themeShade="7F"/>
      <w:sz w:val="24"/>
      <w:szCs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71A2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A0B46"/>
    <w:rPr>
      <w:rFonts w:asciiTheme="majorHAnsi" w:eastAsiaTheme="majorEastAsia" w:hAnsiTheme="majorHAnsi" w:cstheme="majorBidi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A0B46"/>
    <w:rPr>
      <w:rFonts w:asciiTheme="majorHAnsi" w:eastAsiaTheme="majorEastAsia" w:hAnsiTheme="majorHAnsi" w:cstheme="majorBidi"/>
      <w:sz w:val="32"/>
      <w:szCs w:val="32"/>
    </w:rPr>
  </w:style>
  <w:style w:type="paragraph" w:styleId="Paragraphedeliste">
    <w:name w:val="List Paragraph"/>
    <w:basedOn w:val="Normal"/>
    <w:link w:val="ParagraphedelisteCar"/>
    <w:uiPriority w:val="34"/>
    <w:rsid w:val="00972806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E15C78"/>
    <w:rPr>
      <w:rFonts w:asciiTheme="majorHAnsi" w:eastAsiaTheme="majorEastAsia" w:hAnsiTheme="majorHAnsi" w:cstheme="majorBidi"/>
      <w:i/>
      <w:iCs/>
      <w:color w:val="002E53" w:themeColor="accent1" w:themeShade="7F"/>
      <w:sz w:val="24"/>
      <w:szCs w:val="24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871A2F"/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paragraph" w:styleId="Sansinterligne">
    <w:name w:val="No Spacing"/>
    <w:uiPriority w:val="1"/>
    <w:qFormat/>
    <w:rsid w:val="00871A2F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B73EA2"/>
    <w:pPr>
      <w:tabs>
        <w:tab w:val="center" w:pos="4536"/>
      </w:tabs>
      <w:spacing w:after="0"/>
      <w:ind w:right="-428"/>
      <w:jc w:val="right"/>
    </w:pPr>
  </w:style>
  <w:style w:type="character" w:customStyle="1" w:styleId="En-tteCar">
    <w:name w:val="En-tête Car"/>
    <w:basedOn w:val="Policepardfaut"/>
    <w:link w:val="En-tte"/>
    <w:uiPriority w:val="99"/>
    <w:rsid w:val="00B73EA2"/>
  </w:style>
  <w:style w:type="paragraph" w:styleId="Pieddepage">
    <w:name w:val="footer"/>
    <w:basedOn w:val="Normal"/>
    <w:link w:val="PieddepageCar"/>
    <w:uiPriority w:val="99"/>
    <w:unhideWhenUsed/>
    <w:rsid w:val="00C0360C"/>
    <w:pPr>
      <w:tabs>
        <w:tab w:val="right" w:pos="10204"/>
      </w:tabs>
      <w:spacing w:after="0"/>
      <w:ind w:left="1701"/>
    </w:pPr>
    <w:rPr>
      <w:color w:val="A6A6A6" w:themeColor="background1" w:themeShade="A6"/>
      <w:sz w:val="18"/>
      <w:szCs w:val="18"/>
    </w:rPr>
  </w:style>
  <w:style w:type="character" w:customStyle="1" w:styleId="PieddepageCar">
    <w:name w:val="Pied de page Car"/>
    <w:basedOn w:val="Policepardfaut"/>
    <w:link w:val="Pieddepage"/>
    <w:uiPriority w:val="99"/>
    <w:rsid w:val="00C0360C"/>
    <w:rPr>
      <w:color w:val="A6A6A6" w:themeColor="background1" w:themeShade="A6"/>
      <w:sz w:val="18"/>
      <w:szCs w:val="18"/>
    </w:rPr>
  </w:style>
  <w:style w:type="paragraph" w:customStyle="1" w:styleId="Puces">
    <w:name w:val="Puces"/>
    <w:basedOn w:val="Paragraphedeliste"/>
    <w:link w:val="PucesCar"/>
    <w:qFormat/>
    <w:rsid w:val="00871A2F"/>
    <w:pPr>
      <w:numPr>
        <w:numId w:val="2"/>
      </w:numPr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871A2F"/>
  </w:style>
  <w:style w:type="character" w:customStyle="1" w:styleId="PucesCar">
    <w:name w:val="Puces Car"/>
    <w:basedOn w:val="ParagraphedelisteCar"/>
    <w:link w:val="Puces"/>
    <w:rsid w:val="00871A2F"/>
  </w:style>
  <w:style w:type="table" w:styleId="Grilledutableau">
    <w:name w:val="Table Grid"/>
    <w:basedOn w:val="TableauNormal"/>
    <w:uiPriority w:val="39"/>
    <w:rsid w:val="000B59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3E39AC"/>
    <w:rPr>
      <w:color w:val="808080"/>
    </w:rPr>
  </w:style>
  <w:style w:type="paragraph" w:customStyle="1" w:styleId="Listenum">
    <w:name w:val="Liste num"/>
    <w:basedOn w:val="Paragraphedeliste"/>
    <w:link w:val="ListenumCar"/>
    <w:qFormat/>
    <w:rsid w:val="00D3596D"/>
    <w:pPr>
      <w:numPr>
        <w:numId w:val="3"/>
      </w:numPr>
      <w:ind w:left="374" w:hanging="357"/>
      <w:contextualSpacing w:val="0"/>
    </w:pPr>
  </w:style>
  <w:style w:type="paragraph" w:customStyle="1" w:styleId="Listepoints">
    <w:name w:val="Liste points"/>
    <w:basedOn w:val="Paragraphedeliste"/>
    <w:link w:val="ListepointsCar"/>
    <w:qFormat/>
    <w:rsid w:val="00D3596D"/>
    <w:pPr>
      <w:numPr>
        <w:numId w:val="4"/>
      </w:numPr>
      <w:ind w:left="374" w:hanging="357"/>
      <w:contextualSpacing w:val="0"/>
    </w:pPr>
  </w:style>
  <w:style w:type="character" w:customStyle="1" w:styleId="ListenumCar">
    <w:name w:val="Liste num Car"/>
    <w:basedOn w:val="ParagraphedelisteCar"/>
    <w:link w:val="Listenum"/>
    <w:rsid w:val="00D3596D"/>
  </w:style>
  <w:style w:type="character" w:customStyle="1" w:styleId="ListepointsCar">
    <w:name w:val="Liste points Car"/>
    <w:basedOn w:val="ParagraphedelisteCar"/>
    <w:link w:val="Listepoints"/>
    <w:rsid w:val="00D3596D"/>
  </w:style>
  <w:style w:type="character" w:styleId="Lienhypertexte">
    <w:name w:val="Hyperlink"/>
    <w:basedOn w:val="Policepardfaut"/>
    <w:uiPriority w:val="99"/>
    <w:unhideWhenUsed/>
    <w:rsid w:val="00492B9D"/>
    <w:rPr>
      <w:color w:val="337EB9" w:themeColor="hyperlink"/>
      <w:u w:val="single"/>
    </w:rPr>
  </w:style>
  <w:style w:type="paragraph" w:customStyle="1" w:styleId="CoursSujet">
    <w:name w:val="Cours Sujet"/>
    <w:basedOn w:val="Normal"/>
    <w:link w:val="CoursSujetCar"/>
    <w:qFormat/>
    <w:rsid w:val="007917A8"/>
    <w:rPr>
      <w:b/>
      <w:bCs/>
      <w:color w:val="00457D" w:themeColor="accent1" w:themeShade="BF"/>
    </w:rPr>
  </w:style>
  <w:style w:type="character" w:customStyle="1" w:styleId="CoursSujetCar">
    <w:name w:val="Cours Sujet Car"/>
    <w:basedOn w:val="Policepardfaut"/>
    <w:link w:val="CoursSujet"/>
    <w:rsid w:val="007917A8"/>
    <w:rPr>
      <w:b/>
      <w:bCs/>
      <w:color w:val="00457D" w:themeColor="accent1" w:themeShade="BF"/>
    </w:rPr>
  </w:style>
  <w:style w:type="paragraph" w:customStyle="1" w:styleId="Bulle">
    <w:name w:val="Bulle"/>
    <w:basedOn w:val="Normal"/>
    <w:link w:val="BulleCar"/>
    <w:qFormat/>
    <w:rsid w:val="002A5BE7"/>
    <w:pPr>
      <w:spacing w:before="0" w:after="0"/>
      <w:jc w:val="center"/>
    </w:pPr>
    <w:rPr>
      <w:sz w:val="18"/>
      <w:szCs w:val="18"/>
    </w:rPr>
  </w:style>
  <w:style w:type="character" w:customStyle="1" w:styleId="BulleCar">
    <w:name w:val="Bulle Car"/>
    <w:basedOn w:val="Policepardfaut"/>
    <w:link w:val="Bulle"/>
    <w:rsid w:val="002A5BE7"/>
    <w:rPr>
      <w:sz w:val="18"/>
      <w:szCs w:val="18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AE2228"/>
    <w:pPr>
      <w:spacing w:before="0" w:after="0"/>
    </w:pPr>
    <w:rPr>
      <w:rFonts w:ascii="Consolas" w:hAnsi="Consolas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AE2228"/>
    <w:rPr>
      <w:rFonts w:ascii="Consolas" w:hAnsi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66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X:\1_Word\Formation\Mod&#232;le%20Fiche%20simplifi&#233;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9F4F5C0665A47F68442451F2E6B219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209152D-885E-4525-A2E8-DB6B02D11B38}"/>
      </w:docPartPr>
      <w:docPartBody>
        <w:p w:rsidR="00000000" w:rsidRDefault="001859A2">
          <w:pPr>
            <w:pStyle w:val="C9F4F5C0665A47F68442451F2E6B2196"/>
          </w:pPr>
          <w:r w:rsidRPr="00596523">
            <w:rPr>
              <w:rStyle w:val="Textedelespacerserv"/>
            </w:rPr>
            <w:t>Choisissez un élément.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JetBrains Mono">
    <w:panose1 w:val="00000000000000000000"/>
    <w:charset w:val="00"/>
    <w:family w:val="auto"/>
    <w:pitch w:val="variable"/>
    <w:sig w:usb0="80000207" w:usb1="00000001" w:usb2="00000000" w:usb3="00000000" w:csb0="000000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9A2"/>
    <w:rsid w:val="00185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BE" w:eastAsia="fr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customStyle="1" w:styleId="C9F4F5C0665A47F68442451F2E6B2196">
    <w:name w:val="C9F4F5C0665A47F68442451F2E6B219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Lecture de plan ">
  <a:themeElements>
    <a:clrScheme name="Technifutur">
      <a:dk1>
        <a:srgbClr val="000000"/>
      </a:dk1>
      <a:lt1>
        <a:srgbClr val="FFFFFF"/>
      </a:lt1>
      <a:dk2>
        <a:srgbClr val="337EB9"/>
      </a:dk2>
      <a:lt2>
        <a:srgbClr val="AAB6D1"/>
      </a:lt2>
      <a:accent1>
        <a:srgbClr val="005EA8"/>
      </a:accent1>
      <a:accent2>
        <a:srgbClr val="F39A40"/>
      </a:accent2>
      <a:accent3>
        <a:srgbClr val="808080"/>
      </a:accent3>
      <a:accent4>
        <a:srgbClr val="621313"/>
      </a:accent4>
      <a:accent5>
        <a:srgbClr val="AAB6D1"/>
      </a:accent5>
      <a:accent6>
        <a:srgbClr val="000000"/>
      </a:accent6>
      <a:hlink>
        <a:srgbClr val="337EB9"/>
      </a:hlink>
      <a:folHlink>
        <a:srgbClr val="621313"/>
      </a:folHlink>
    </a:clrScheme>
    <a:fontScheme name="Modèle par défaut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ln>
          <a:headEnd/>
          <a:tailEnd/>
        </a:ln>
      </a:spPr>
      <a:bodyPr rot="0" vert="horz" wrap="square" lIns="91440" tIns="45720" rIns="91440" bIns="45720" anchor="t" anchorCtr="0" upright="1">
        <a:noAutofit/>
      </a:bodyPr>
      <a:lstStyle/>
      <a:style>
        <a:lnRef idx="1">
          <a:schemeClr val="accent5"/>
        </a:lnRef>
        <a:fillRef idx="2">
          <a:schemeClr val="accent5"/>
        </a:fillRef>
        <a:effectRef idx="1">
          <a:schemeClr val="accent5"/>
        </a:effectRef>
        <a:fontRef idx="minor">
          <a:schemeClr val="dk1"/>
        </a:fontRef>
      </a:style>
    </a:spDef>
  </a:objectDefaults>
  <a:extraClrSchemeLst>
    <a:extraClrScheme>
      <a:clrScheme name="Modèle par défaut 1">
        <a:dk1>
          <a:srgbClr val="000000"/>
        </a:dk1>
        <a:lt1>
          <a:srgbClr val="FFFFFF"/>
        </a:lt1>
        <a:dk2>
          <a:srgbClr val="000000"/>
        </a:dk2>
        <a:lt2>
          <a:srgbClr val="808080"/>
        </a:lt2>
        <a:accent1>
          <a:srgbClr val="BBE0E3"/>
        </a:accent1>
        <a:accent2>
          <a:srgbClr val="333399"/>
        </a:accent2>
        <a:accent3>
          <a:srgbClr val="FFFFFF"/>
        </a:accent3>
        <a:accent4>
          <a:srgbClr val="000000"/>
        </a:accent4>
        <a:accent5>
          <a:srgbClr val="DAEDEF"/>
        </a:accent5>
        <a:accent6>
          <a:srgbClr val="2D2D8A"/>
        </a:accent6>
        <a:hlink>
          <a:srgbClr val="009999"/>
        </a:hlink>
        <a:folHlink>
          <a:srgbClr val="99CC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2">
        <a:dk1>
          <a:srgbClr val="000000"/>
        </a:dk1>
        <a:lt1>
          <a:srgbClr val="FFFFFF"/>
        </a:lt1>
        <a:dk2>
          <a:srgbClr val="000000"/>
        </a:dk2>
        <a:lt2>
          <a:srgbClr val="969696"/>
        </a:lt2>
        <a:accent1>
          <a:srgbClr val="FBDF53"/>
        </a:accent1>
        <a:accent2>
          <a:srgbClr val="FF9966"/>
        </a:accent2>
        <a:accent3>
          <a:srgbClr val="FFFFFF"/>
        </a:accent3>
        <a:accent4>
          <a:srgbClr val="000000"/>
        </a:accent4>
        <a:accent5>
          <a:srgbClr val="FDECB3"/>
        </a:accent5>
        <a:accent6>
          <a:srgbClr val="E78A5C"/>
        </a:accent6>
        <a:hlink>
          <a:srgbClr val="CC3300"/>
        </a:hlink>
        <a:folHlink>
          <a:srgbClr val="9966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3">
        <a:dk1>
          <a:srgbClr val="000000"/>
        </a:dk1>
        <a:lt1>
          <a:srgbClr val="FFFFFF"/>
        </a:lt1>
        <a:dk2>
          <a:srgbClr val="000000"/>
        </a:dk2>
        <a:lt2>
          <a:srgbClr val="808080"/>
        </a:lt2>
        <a:accent1>
          <a:srgbClr val="99CCFF"/>
        </a:accent1>
        <a:accent2>
          <a:srgbClr val="CCCCFF"/>
        </a:accent2>
        <a:accent3>
          <a:srgbClr val="FFFFFF"/>
        </a:accent3>
        <a:accent4>
          <a:srgbClr val="000000"/>
        </a:accent4>
        <a:accent5>
          <a:srgbClr val="CAE2FF"/>
        </a:accent5>
        <a:accent6>
          <a:srgbClr val="B9B9E7"/>
        </a:accent6>
        <a:hlink>
          <a:srgbClr val="3333CC"/>
        </a:hlink>
        <a:folHlink>
          <a:srgbClr val="AF67FF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4">
        <a:dk1>
          <a:srgbClr val="000000"/>
        </a:dk1>
        <a:lt1>
          <a:srgbClr val="DEF6F1"/>
        </a:lt1>
        <a:dk2>
          <a:srgbClr val="000000"/>
        </a:dk2>
        <a:lt2>
          <a:srgbClr val="969696"/>
        </a:lt2>
        <a:accent1>
          <a:srgbClr val="FFFFFF"/>
        </a:accent1>
        <a:accent2>
          <a:srgbClr val="8DC6FF"/>
        </a:accent2>
        <a:accent3>
          <a:srgbClr val="ECFAF7"/>
        </a:accent3>
        <a:accent4>
          <a:srgbClr val="000000"/>
        </a:accent4>
        <a:accent5>
          <a:srgbClr val="FFFFFF"/>
        </a:accent5>
        <a:accent6>
          <a:srgbClr val="7FB3E7"/>
        </a:accent6>
        <a:hlink>
          <a:srgbClr val="0066CC"/>
        </a:hlink>
        <a:folHlink>
          <a:srgbClr val="00A8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5">
        <a:dk1>
          <a:srgbClr val="000000"/>
        </a:dk1>
        <a:lt1>
          <a:srgbClr val="FFFFD9"/>
        </a:lt1>
        <a:dk2>
          <a:srgbClr val="000000"/>
        </a:dk2>
        <a:lt2>
          <a:srgbClr val="777777"/>
        </a:lt2>
        <a:accent1>
          <a:srgbClr val="FFFFF7"/>
        </a:accent1>
        <a:accent2>
          <a:srgbClr val="33CCCC"/>
        </a:accent2>
        <a:accent3>
          <a:srgbClr val="FFFFE9"/>
        </a:accent3>
        <a:accent4>
          <a:srgbClr val="000000"/>
        </a:accent4>
        <a:accent5>
          <a:srgbClr val="FFFFFA"/>
        </a:accent5>
        <a:accent6>
          <a:srgbClr val="2DB9B9"/>
        </a:accent6>
        <a:hlink>
          <a:srgbClr val="FF5050"/>
        </a:hlink>
        <a:folHlink>
          <a:srgbClr val="FF99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6">
        <a:dk1>
          <a:srgbClr val="005A58"/>
        </a:dk1>
        <a:lt1>
          <a:srgbClr val="FFFFFF"/>
        </a:lt1>
        <a:dk2>
          <a:srgbClr val="008080"/>
        </a:dk2>
        <a:lt2>
          <a:srgbClr val="FFFF99"/>
        </a:lt2>
        <a:accent1>
          <a:srgbClr val="006462"/>
        </a:accent1>
        <a:accent2>
          <a:srgbClr val="6D6FC7"/>
        </a:accent2>
        <a:accent3>
          <a:srgbClr val="AAC0C0"/>
        </a:accent3>
        <a:accent4>
          <a:srgbClr val="DADADA"/>
        </a:accent4>
        <a:accent5>
          <a:srgbClr val="AAB8B7"/>
        </a:accent5>
        <a:accent6>
          <a:srgbClr val="6264B4"/>
        </a:accent6>
        <a:hlink>
          <a:srgbClr val="00FFFF"/>
        </a:hlink>
        <a:folHlink>
          <a:srgbClr val="00FF00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7">
        <a:dk1>
          <a:srgbClr val="5C1F00"/>
        </a:dk1>
        <a:lt1>
          <a:srgbClr val="FFFFFF"/>
        </a:lt1>
        <a:dk2>
          <a:srgbClr val="800000"/>
        </a:dk2>
        <a:lt2>
          <a:srgbClr val="DFD293"/>
        </a:lt2>
        <a:accent1>
          <a:srgbClr val="CC3300"/>
        </a:accent1>
        <a:accent2>
          <a:srgbClr val="BE7960"/>
        </a:accent2>
        <a:accent3>
          <a:srgbClr val="C0AAAA"/>
        </a:accent3>
        <a:accent4>
          <a:srgbClr val="DADADA"/>
        </a:accent4>
        <a:accent5>
          <a:srgbClr val="E2ADAA"/>
        </a:accent5>
        <a:accent6>
          <a:srgbClr val="AC6D56"/>
        </a:accent6>
        <a:hlink>
          <a:srgbClr val="FFFF99"/>
        </a:hlink>
        <a:folHlink>
          <a:srgbClr val="D3A219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8">
        <a:dk1>
          <a:srgbClr val="003366"/>
        </a:dk1>
        <a:lt1>
          <a:srgbClr val="FFFFFF"/>
        </a:lt1>
        <a:dk2>
          <a:srgbClr val="000099"/>
        </a:dk2>
        <a:lt2>
          <a:srgbClr val="CCFFFF"/>
        </a:lt2>
        <a:accent1>
          <a:srgbClr val="3366CC"/>
        </a:accent1>
        <a:accent2>
          <a:srgbClr val="00B000"/>
        </a:accent2>
        <a:accent3>
          <a:srgbClr val="AAAACA"/>
        </a:accent3>
        <a:accent4>
          <a:srgbClr val="DADADA"/>
        </a:accent4>
        <a:accent5>
          <a:srgbClr val="ADB8E2"/>
        </a:accent5>
        <a:accent6>
          <a:srgbClr val="009F00"/>
        </a:accent6>
        <a:hlink>
          <a:srgbClr val="66CCFF"/>
        </a:hlink>
        <a:folHlink>
          <a:srgbClr val="FFE701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9">
        <a:dk1>
          <a:srgbClr val="336699"/>
        </a:dk1>
        <a:lt1>
          <a:srgbClr val="FFFFFF"/>
        </a:lt1>
        <a:dk2>
          <a:srgbClr val="000000"/>
        </a:dk2>
        <a:lt2>
          <a:srgbClr val="E3EBF1"/>
        </a:lt2>
        <a:accent1>
          <a:srgbClr val="003399"/>
        </a:accent1>
        <a:accent2>
          <a:srgbClr val="468A4B"/>
        </a:accent2>
        <a:accent3>
          <a:srgbClr val="AAAAAA"/>
        </a:accent3>
        <a:accent4>
          <a:srgbClr val="DADADA"/>
        </a:accent4>
        <a:accent5>
          <a:srgbClr val="AAADCA"/>
        </a:accent5>
        <a:accent6>
          <a:srgbClr val="3F7D43"/>
        </a:accent6>
        <a:hlink>
          <a:srgbClr val="66CCFF"/>
        </a:hlink>
        <a:folHlink>
          <a:srgbClr val="F0E500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0">
        <a:dk1>
          <a:srgbClr val="777777"/>
        </a:dk1>
        <a:lt1>
          <a:srgbClr val="FFFFFF"/>
        </a:lt1>
        <a:dk2>
          <a:srgbClr val="686B5D"/>
        </a:dk2>
        <a:lt2>
          <a:srgbClr val="D1D1CB"/>
        </a:lt2>
        <a:accent1>
          <a:srgbClr val="909082"/>
        </a:accent1>
        <a:accent2>
          <a:srgbClr val="809EA8"/>
        </a:accent2>
        <a:accent3>
          <a:srgbClr val="B9BAB6"/>
        </a:accent3>
        <a:accent4>
          <a:srgbClr val="DADADA"/>
        </a:accent4>
        <a:accent5>
          <a:srgbClr val="C6C6C1"/>
        </a:accent5>
        <a:accent6>
          <a:srgbClr val="738F98"/>
        </a:accent6>
        <a:hlink>
          <a:srgbClr val="FFCC66"/>
        </a:hlink>
        <a:folHlink>
          <a:srgbClr val="E9DCB9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1">
        <a:dk1>
          <a:srgbClr val="3E3E5C"/>
        </a:dk1>
        <a:lt1>
          <a:srgbClr val="FFFFFF"/>
        </a:lt1>
        <a:dk2>
          <a:srgbClr val="666699"/>
        </a:dk2>
        <a:lt2>
          <a:srgbClr val="FFFFFF"/>
        </a:lt2>
        <a:accent1>
          <a:srgbClr val="60597B"/>
        </a:accent1>
        <a:accent2>
          <a:srgbClr val="6666FF"/>
        </a:accent2>
        <a:accent3>
          <a:srgbClr val="B8B8CA"/>
        </a:accent3>
        <a:accent4>
          <a:srgbClr val="DADADA"/>
        </a:accent4>
        <a:accent5>
          <a:srgbClr val="B6B5BF"/>
        </a:accent5>
        <a:accent6>
          <a:srgbClr val="5C5CE7"/>
        </a:accent6>
        <a:hlink>
          <a:srgbClr val="99CCFF"/>
        </a:hlink>
        <a:folHlink>
          <a:srgbClr val="FFFF99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2">
        <a:dk1>
          <a:srgbClr val="2D2015"/>
        </a:dk1>
        <a:lt1>
          <a:srgbClr val="FFFFFF"/>
        </a:lt1>
        <a:dk2>
          <a:srgbClr val="523E26"/>
        </a:dk2>
        <a:lt2>
          <a:srgbClr val="DFC08D"/>
        </a:lt2>
        <a:accent1>
          <a:srgbClr val="8C7B70"/>
        </a:accent1>
        <a:accent2>
          <a:srgbClr val="8F5F2F"/>
        </a:accent2>
        <a:accent3>
          <a:srgbClr val="B3AFAC"/>
        </a:accent3>
        <a:accent4>
          <a:srgbClr val="DADADA"/>
        </a:accent4>
        <a:accent5>
          <a:srgbClr val="C5BFBB"/>
        </a:accent5>
        <a:accent6>
          <a:srgbClr val="81552A"/>
        </a:accent6>
        <a:hlink>
          <a:srgbClr val="CCB400"/>
        </a:hlink>
        <a:folHlink>
          <a:srgbClr val="8C9EA0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3">
        <a:dk1>
          <a:srgbClr val="000000"/>
        </a:dk1>
        <a:lt1>
          <a:srgbClr val="FFFFFF"/>
        </a:lt1>
        <a:dk2>
          <a:srgbClr val="005EA8"/>
        </a:dk2>
        <a:lt2>
          <a:srgbClr val="808080"/>
        </a:lt2>
        <a:accent1>
          <a:srgbClr val="005EA8"/>
        </a:accent1>
        <a:accent2>
          <a:srgbClr val="F39A40"/>
        </a:accent2>
        <a:accent3>
          <a:srgbClr val="FFFFFF"/>
        </a:accent3>
        <a:accent4>
          <a:srgbClr val="000000"/>
        </a:accent4>
        <a:accent5>
          <a:srgbClr val="AAB6D1"/>
        </a:accent5>
        <a:accent6>
          <a:srgbClr val="DC8B39"/>
        </a:accent6>
        <a:hlink>
          <a:srgbClr val="337EB9"/>
        </a:hlink>
        <a:folHlink>
          <a:srgbClr val="621313"/>
        </a:folHlink>
      </a:clrScheme>
      <a:clrMap bg1="lt1" tx1="dk1" bg2="lt2" tx2="dk2" accent1="accent1" accent2="accent2" accent3="accent3" accent4="accent4" accent5="accent5" accent6="accent6" hlink="hlink" folHlink="folHlink"/>
    </a:extraClrScheme>
  </a:extraClrScheme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Modèle Fiche simplifiée.dotx</Template>
  <TotalTime>382</TotalTime>
  <Pages>3</Pages>
  <Words>406</Words>
  <Characters>2237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Technifutur</Company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Yannick Boogaerts</dc:creator>
  <cp:lastModifiedBy>Yannick Boogaerts</cp:lastModifiedBy>
  <cp:revision>2</cp:revision>
  <cp:lastPrinted>2020-02-27T13:45:00Z</cp:lastPrinted>
  <dcterms:created xsi:type="dcterms:W3CDTF">2021-11-25T09:15:00Z</dcterms:created>
  <dcterms:modified xsi:type="dcterms:W3CDTF">2021-11-25T15:37:00Z</dcterms:modified>
</cp:coreProperties>
</file>